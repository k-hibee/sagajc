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2"/>
        <w:gridCol w:w="2015"/>
        <w:gridCol w:w="431"/>
      </w:tblGrid>
      <w:tr w:rsidR="00000000" w14:paraId="4ED916AA" w14:textId="77777777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329119" w14:textId="77777777" w:rsidR="00000000" w:rsidRDefault="00705B0F">
            <w:r>
              <w:rPr>
                <w:rFonts w:cs="ＭＳ Ｐゴシック" w:hint="eastAsia"/>
                <w:color w:val="FFFFFF"/>
                <w:sz w:val="27"/>
                <w:szCs w:val="27"/>
              </w:rPr>
              <w:t>ここに議案名を記入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55AD4" w14:textId="77777777" w:rsidR="00000000" w:rsidRDefault="00705B0F">
            <w:pPr>
              <w:pStyle w:val="Web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AA3C53" w14:textId="77777777" w:rsidR="00000000" w:rsidRDefault="00705B0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</w:tr>
    </w:tbl>
    <w:p w14:paraId="794761C7" w14:textId="77777777" w:rsidR="00000000" w:rsidRDefault="00705B0F">
      <w:pPr>
        <w:rPr>
          <w:rFonts w:hint="eastAsia"/>
        </w:rPr>
      </w:pPr>
    </w:p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2397"/>
        <w:gridCol w:w="302"/>
        <w:gridCol w:w="1582"/>
        <w:gridCol w:w="218"/>
        <w:gridCol w:w="656"/>
        <w:gridCol w:w="309"/>
        <w:gridCol w:w="680"/>
        <w:gridCol w:w="362"/>
        <w:gridCol w:w="173"/>
        <w:gridCol w:w="1593"/>
        <w:gridCol w:w="178"/>
        <w:gridCol w:w="1919"/>
      </w:tblGrid>
      <w:tr w:rsidR="00000000" w14:paraId="702DEFD8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F1052" w14:textId="77777777" w:rsidR="00000000" w:rsidRDefault="00705B0F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1EB8A" w14:textId="77777777" w:rsidR="00000000" w:rsidRDefault="00705B0F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14:paraId="21D5C721" w14:textId="77777777" w:rsidR="00000000" w:rsidRDefault="00705B0F">
            <w:pPr>
              <w:rPr>
                <w:rFonts w:hint="eastAsia"/>
              </w:rPr>
            </w:pPr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21450718" w14:textId="3982C258" w:rsidR="00000000" w:rsidRDefault="00705B0F">
            <w:pPr>
              <w:rPr>
                <w:rFonts w:hint="eastAsia"/>
                <w:sz w:val="20"/>
                <w:szCs w:val="20"/>
              </w:rPr>
            </w:pPr>
            <w:r w:rsidRPr="000607D2">
              <w:rPr>
                <w:rFonts w:hint="eastAsia"/>
                <w:sz w:val="20"/>
                <w:szCs w:val="20"/>
              </w:rPr>
              <w:t>０９９３－０１</w:t>
            </w:r>
            <w:r w:rsidRPr="000607D2">
              <w:rPr>
                <w:rFonts w:hint="eastAsia"/>
                <w:sz w:val="20"/>
                <w:szCs w:val="20"/>
              </w:rPr>
              <w:t>H-</w:t>
            </w:r>
            <w:r w:rsidR="00AF2E11">
              <w:rPr>
                <w:rFonts w:hint="eastAsia"/>
                <w:sz w:val="20"/>
                <w:szCs w:val="20"/>
              </w:rPr>
              <w:t>１１１</w:t>
            </w:r>
            <w:r w:rsidRPr="000607D2"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000000" w14:paraId="668949B7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57204A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E833D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14:paraId="4A7D7228" w14:textId="77777777" w:rsidR="00000000" w:rsidRDefault="00705B0F">
            <w:pPr>
              <w:rPr>
                <w:rFonts w:hint="eastAsia"/>
              </w:rPr>
            </w:pPr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49914ECF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>京都会議について</w:t>
            </w:r>
          </w:p>
        </w:tc>
      </w:tr>
      <w:tr w:rsidR="00000000" w14:paraId="26760C01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DDEE9C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17BD8C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14:paraId="45CF8CC2" w14:textId="77777777" w:rsidR="00000000" w:rsidRDefault="00705B0F">
            <w:pPr>
              <w:rPr>
                <w:rFonts w:hint="eastAsia"/>
              </w:rPr>
            </w:pPr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14:paraId="4657D3B4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０５</w:t>
            </w:r>
          </w:p>
        </w:tc>
        <w:tc>
          <w:tcPr>
            <w:tcW w:w="195" w:type="dxa"/>
            <w:vAlign w:val="center"/>
            <w:hideMark/>
          </w:tcPr>
          <w:p w14:paraId="32618971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14:paraId="62E280DA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京都会議参加者への支援</w:t>
            </w:r>
          </w:p>
        </w:tc>
      </w:tr>
      <w:tr w:rsidR="00000000" w14:paraId="53D23C19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74FEB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19DC6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14:paraId="0F8E7FA3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14:paraId="68C3475C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  <w:tc>
          <w:tcPr>
            <w:tcW w:w="276" w:type="dxa"/>
            <w:vAlign w:val="center"/>
            <w:hideMark/>
          </w:tcPr>
          <w:p w14:paraId="269588A3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51A7A47D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275E2FFF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14:paraId="63640248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0EB86A49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000000" w14:paraId="3C797E3D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87328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6AAD6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49D66" w14:textId="77777777" w:rsidR="00000000" w:rsidRDefault="00705B0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66E71ABC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14:paraId="4AF97F7B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609C5BB6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697740A3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14:paraId="1EF7A028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1CC7EA70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000000" w14:paraId="135D4113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CC2CE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FA07BD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7D29F" w14:textId="77777777" w:rsidR="00000000" w:rsidRDefault="00705B0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32280C5B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14:paraId="456EDCCB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49193A80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67E629C6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14:paraId="03DD72A4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6183ABA8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000000" w14:paraId="3401B59B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61EBC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261246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7EA8F" w14:textId="77777777" w:rsidR="00000000" w:rsidRDefault="00705B0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630E55B3" w14:textId="2D3F5CCD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２０２１年１１月</w:t>
            </w:r>
            <w:r w:rsidR="00A930AE">
              <w:rPr>
                <w:rFonts w:hint="eastAsia"/>
                <w:sz w:val="20"/>
                <w:szCs w:val="20"/>
              </w:rPr>
              <w:t>８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14:paraId="37FAA77E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25F86318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44FE4CC9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14:paraId="6AD49648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78962B22" w14:textId="676E57CE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２０２１年１１月</w:t>
            </w:r>
            <w:r w:rsidR="00A930AE">
              <w:rPr>
                <w:rFonts w:hint="eastAsia"/>
                <w:sz w:val="20"/>
                <w:szCs w:val="20"/>
              </w:rPr>
              <w:t>５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000000" w14:paraId="757FA014" w14:textId="77777777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A0D7B2" w14:textId="77777777" w:rsidR="00000000" w:rsidRDefault="00705B0F">
            <w:pPr>
              <w:rPr>
                <w:rFonts w:hint="eastAsia"/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000000" w14:paraId="7D43F1E0" w14:textId="77777777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3993"/>
            </w:tblGrid>
            <w:tr w:rsidR="00000000" w14:paraId="42841723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2D05FE" w14:textId="77777777" w:rsidR="00000000" w:rsidRDefault="00705B0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4BBC50" w14:textId="77777777" w:rsidR="00000000" w:rsidRDefault="00705B0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14:paraId="60787DE4" w14:textId="77777777" w:rsidR="00000000" w:rsidRDefault="00705B0F">
            <w:pPr>
              <w:rPr>
                <w:rFonts w:hint="eastAsia"/>
              </w:rPr>
            </w:pPr>
          </w:p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73"/>
            </w:tblGrid>
            <w:tr w:rsidR="00000000" w14:paraId="4165085F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9828E6A" w14:textId="77777777" w:rsidR="00000000" w:rsidRDefault="00705B0F">
                  <w:pPr>
                    <w:rPr>
                      <w:rFonts w:ascii="ＭＳ ゴシック" w:eastAsia="ＭＳ ゴシック" w:hAnsi="ＭＳ ゴシック" w:cs="ＭＳ Ｐゴシック" w:hint="eastAsia"/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ascii="ＭＳ ゴシック" w:eastAsia="ＭＳ ゴシック" w:hAnsi="ＭＳ ゴシック" w:cs="ＭＳ Ｐゴシック" w:hint="eastAsia"/>
                      <w:sz w:val="20"/>
                      <w:szCs w:val="20"/>
                    </w:rPr>
                    <w:t>【実施に至る背景】</w:t>
                  </w:r>
                </w:p>
                <w:p w14:paraId="709E3246" w14:textId="6706BC51" w:rsidR="00000000" w:rsidRDefault="00705B0F">
                  <w:pPr>
                    <w:rPr>
                      <w:rFonts w:hint="eastAsia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２０２２年度</w:t>
                  </w: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の運動・活動の方向性の周知と、全国各地会員会議所メンバーと共有する機会を創出する必要があります。</w:t>
                  </w:r>
                </w:p>
                <w:p w14:paraId="7FFBA95A" w14:textId="77777777" w:rsidR="00000000" w:rsidRDefault="00705B0F">
                  <w:pPr>
                    <w:rPr>
                      <w:rFonts w:hint="eastAsia"/>
                    </w:rPr>
                  </w:pPr>
                </w:p>
                <w:p w14:paraId="749CE0B2" w14:textId="77777777" w:rsidR="00000000" w:rsidRDefault="00705B0F">
                  <w:pPr>
                    <w:rPr>
                      <w:rFonts w:hint="eastAsia"/>
                    </w:rPr>
                  </w:pPr>
                </w:p>
              </w:tc>
              <w:bookmarkEnd w:id="0"/>
            </w:tr>
          </w:tbl>
          <w:p w14:paraId="5BFEFA27" w14:textId="77777777" w:rsidR="00000000" w:rsidRDefault="00705B0F">
            <w:pPr>
              <w:rPr>
                <w:rFonts w:hint="eastAsia"/>
              </w:rPr>
            </w:pPr>
          </w:p>
          <w:tbl>
            <w:tblPr>
              <w:tblW w:w="10773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10206"/>
            </w:tblGrid>
            <w:tr w:rsidR="00000000" w14:paraId="7C5AF800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FCF9B9C" w14:textId="77777777" w:rsidR="00000000" w:rsidRDefault="00705B0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16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9189A9" w14:textId="77777777" w:rsidR="00000000" w:rsidRDefault="00705B0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14:paraId="48E90F83" w14:textId="77777777" w:rsidR="00000000" w:rsidRDefault="00705B0F">
            <w:pPr>
              <w:rPr>
                <w:rFonts w:hint="eastAsia"/>
              </w:rPr>
            </w:pPr>
          </w:p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63"/>
            </w:tblGrid>
            <w:tr w:rsidR="00000000" w14:paraId="3A5D42D3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707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32"/>
                    <w:gridCol w:w="75"/>
                  </w:tblGrid>
                  <w:tr w:rsidR="00000000" w14:paraId="7248B68C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004E3A4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【実施に至る背景】</w:t>
                        </w:r>
                      </w:p>
                      <w:p w14:paraId="469DD641" w14:textId="6C6A02CE" w:rsidR="00000000" w:rsidRDefault="00705B0F">
                        <w:pP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２０２２年度</w:t>
                        </w: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の運動・活動の方向性の周知と、全国各地会員会議所メンバーと共有する機会を創出する必要があります。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03166FD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00000" w14:paraId="5A60D364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6A90135D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【目的】</w:t>
                        </w:r>
                      </w:p>
                      <w:p w14:paraId="3443D664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年当初に佐賀青年会議所メンバーで往訪する京都会議の参加は、２０２２年度日本青年会議所の基本理念と活動指針を確認します。また自己成長の機会である各種セミナー等が用意されており、ＪＣの広域的な運動に対して触れる機会の創出を目的としてい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9847A9E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00000" w14:paraId="59EB95DE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4F9A94EB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【対象者及び参加員数】</w:t>
                        </w:r>
                      </w:p>
                      <w:p w14:paraId="784FE34B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（対内）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佐賀青年会議所会員７９名（予定）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（前年度　８９名）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BCFB1FA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00000" w14:paraId="323DC2D0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DE13B84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（対外）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無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4B516F1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00000" w14:paraId="570D0344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0667864C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【実施日時】</w:t>
                        </w:r>
                      </w:p>
                      <w:p w14:paraId="4C97D831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２０２２年　１月２０日（木）～２３日（日）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84DADAF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00000" w14:paraId="26A1B932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294328BD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【実施場所・会場】</w:t>
                        </w:r>
                      </w:p>
                      <w:p w14:paraId="107E96C2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国立京都国際会館</w:t>
                        </w:r>
                      </w:p>
                      <w:p w14:paraId="636A3783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【住所】</w:t>
                        </w:r>
                      </w:p>
                      <w:p w14:paraId="7CE08EC7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〒６０６－０００１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京都市左京区宝ヶ池</w:t>
                        </w:r>
                      </w:p>
                      <w:p w14:paraId="4DD2619A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（正式住所：〒６０６－０００１京都市左京区岩倉大鷺町４２２番地）</w:t>
                        </w:r>
                      </w:p>
                      <w:p w14:paraId="1AF72DC9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【電話】</w:t>
                        </w:r>
                      </w:p>
                      <w:p w14:paraId="17A42D85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・開催催事に関すること</w:t>
                        </w:r>
                      </w:p>
                      <w:p w14:paraId="10731552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０７５－７０５－１２２９</w:t>
                        </w:r>
                      </w:p>
                      <w:p w14:paraId="2A05A1A3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・遺失物（忘れ物・落とし物）に関すること</w:t>
                        </w:r>
                      </w:p>
                      <w:p w14:paraId="3516C28E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０７５－７０５－１２０５</w:t>
                        </w:r>
                      </w:p>
                      <w:p w14:paraId="4532A158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【最寄り駅から】</w:t>
                        </w:r>
                      </w:p>
                      <w:p w14:paraId="42648C0E" w14:textId="01F59D82" w:rsidR="00000000" w:rsidRDefault="000607D2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hyperlink r:id="rId7" w:history="1">
                          <w:r w:rsidR="00705B0F" w:rsidRPr="000607D2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地下鉄・飛行</w:t>
                          </w:r>
                          <w:r w:rsidR="00705B0F" w:rsidRPr="000607D2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機</w:t>
                          </w:r>
                          <w:r w:rsidR="00705B0F" w:rsidRPr="000607D2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ご利用の略図</w:t>
                          </w:r>
                        </w:hyperlink>
                      </w:p>
                      <w:p w14:paraId="265DBBD2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●地下鉄烏丸線「国際会館駅」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から徒歩５分</w:t>
                        </w:r>
                      </w:p>
                      <w:p w14:paraId="74FB2CBF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改札から地下通路を通り出入口４－２をご利用ください。</w:t>
                        </w:r>
                      </w:p>
                      <w:p w14:paraId="62F083D6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出入口からは、歩廊に沿って雨に濡れずに正面玄関までお越し頂けます。</w:t>
                        </w:r>
                      </w:p>
                      <w:p w14:paraId="3FFE8AAC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●京都市バス・京都バス「国際会館駅前」から徒歩５分</w:t>
                        </w:r>
                      </w:p>
                      <w:p w14:paraId="231AD1D6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【フロアガイド】</w:t>
                        </w:r>
                      </w:p>
                      <w:p w14:paraId="56F0C10D" w14:textId="6D0B4539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hyperlink r:id="rId8" w:history="1">
                          <w:r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会場平面図</w:t>
                          </w:r>
                        </w:hyperlink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D2B0668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54A7EEB" w14:textId="77777777" w:rsidR="00000000" w:rsidRDefault="00705B0F">
                  <w:pPr>
                    <w:rPr>
                      <w:rFonts w:ascii="ＭＳ ゴシック" w:eastAsia="ＭＳ ゴシック" w:hAnsi="ＭＳ ゴシック" w:hint="eastAsia"/>
                    </w:rPr>
                  </w:pPr>
                </w:p>
                <w:tbl>
                  <w:tblPr>
                    <w:tblW w:w="10773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67"/>
                    <w:gridCol w:w="10206"/>
                  </w:tblGrid>
                  <w:tr w:rsidR="00000000" w14:paraId="2692DE80" w14:textId="77777777">
                    <w:trPr>
                      <w:tblCellSpacing w:w="15" w:type="dxa"/>
                    </w:trPr>
                    <w:tc>
                      <w:tcPr>
                        <w:tcW w:w="522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35F3C959" w14:textId="77777777" w:rsidR="00000000" w:rsidRDefault="00705B0F">
                        <w:pPr>
                          <w:rPr>
                            <w:rFonts w:ascii="ＭＳ ゴシック" w:eastAsia="ＭＳ ゴシック" w:hAnsi="ＭＳ ゴシック" w:hint="eastAsia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２．</w:t>
                        </w:r>
                      </w:p>
                    </w:tc>
                    <w:tc>
                      <w:tcPr>
                        <w:tcW w:w="10161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64803C36" w14:textId="77777777" w:rsidR="00000000" w:rsidRDefault="00705B0F">
                        <w:pPr>
                          <w:rPr>
                            <w:rFonts w:ascii="ＭＳ ゴシック" w:eastAsia="ＭＳ ゴシック" w:hAnsi="ＭＳ ゴシック" w:hint="eastAsia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  <w:u w:val="single"/>
                          </w:rPr>
                          <w:t>特記事項</w:t>
                        </w:r>
                      </w:p>
                    </w:tc>
                  </w:tr>
                </w:tbl>
                <w:p w14:paraId="6B6EAA24" w14:textId="77777777" w:rsidR="00000000" w:rsidRDefault="00705B0F">
                  <w:pPr>
                    <w:rPr>
                      <w:rFonts w:ascii="ＭＳ ゴシック" w:eastAsia="ＭＳ ゴシック" w:hAnsi="ＭＳ ゴシック" w:hint="eastAsia"/>
                    </w:rPr>
                  </w:pPr>
                </w:p>
                <w:tbl>
                  <w:tblPr>
                    <w:tblW w:w="10773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773"/>
                  </w:tblGrid>
                  <w:tr w:rsidR="00000000" w14:paraId="267EF972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7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</w:tcPr>
                      <w:p w14:paraId="0F821886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メンバーの参加が円滑に行われるように準備を行うとともに、会議当日のアテンドを行う。また、佐賀青年会議所各位の交流促進をはかるＬＯＭナイトを開催する。</w:t>
                        </w:r>
                      </w:p>
                      <w:p w14:paraId="0CF38075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【２０２２年　京都会議】</w:t>
                        </w:r>
                      </w:p>
                      <w:p w14:paraId="7493CFAF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日程：２０２２年　１月２０日（木）～２３日（日）</w:t>
                        </w:r>
                      </w:p>
                      <w:p w14:paraId="65935BD7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61373D44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【交通手段】</w:t>
                        </w:r>
                      </w:p>
                      <w:p w14:paraId="1F3644B4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　　　　　未定</w:t>
                        </w:r>
                      </w:p>
                      <w:p w14:paraId="7FF66F8C" w14:textId="77777777" w:rsidR="00000000" w:rsidRDefault="00705B0F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14:paraId="2C225CF9" w14:textId="77777777" w:rsidR="00000000" w:rsidRDefault="00705B0F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14:paraId="3D5593E6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【ホテル】</w:t>
                        </w:r>
                      </w:p>
                      <w:p w14:paraId="1717B76C" w14:textId="77777777" w:rsidR="00000000" w:rsidRDefault="00705B0F">
                        <w:pPr>
                          <w:ind w:left="200" w:hangingChars="100" w:hanging="200"/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　　　　未定</w:t>
                        </w:r>
                      </w:p>
                      <w:p w14:paraId="03E46E0C" w14:textId="77777777" w:rsidR="00000000" w:rsidRDefault="00705B0F">
                        <w:pPr>
                          <w:ind w:leftChars="100" w:left="240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14:paraId="6D5E8498" w14:textId="77777777" w:rsidR="00000000" w:rsidRDefault="00705B0F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</w:p>
                      <w:p w14:paraId="5E11AAEF" w14:textId="77777777" w:rsidR="00000000" w:rsidRDefault="00705B0F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14:paraId="66D78C6E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２０日よりご出発ご予定の方は別途ご相談ください。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【ＬＯＭナイト（案）】</w:t>
                        </w:r>
                      </w:p>
                      <w:p w14:paraId="76335098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・日程：１月２２日（土）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・会場：未定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URL</w:t>
                        </w:r>
                      </w:p>
                      <w:p w14:paraId="29A7C1FE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・場所：未定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・電話：未定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・時間：２０：００～２２：００予定</w:t>
                        </w:r>
                      </w:p>
                      <w:p w14:paraId="23CA00F8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・会費：未定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1793FFD1" w14:textId="77777777" w:rsidR="00000000" w:rsidRDefault="00705B0F">
                        <w:pP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【２次会会場（案）】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</w:rPr>
                          <w:t>・会場：未定</w:t>
                        </w:r>
                      </w:p>
                      <w:p w14:paraId="23C9A09C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URL</w:t>
                        </w:r>
                      </w:p>
                      <w:p w14:paraId="0923568B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・場所：未定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・電話：未定</w:t>
                        </w:r>
                      </w:p>
                      <w:p w14:paraId="2BBBCC1E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・会費：未定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5E926886" w14:textId="77777777" w:rsidR="00000000" w:rsidRDefault="00705B0F">
                        <w:pPr>
                          <w:rPr>
                            <w:rFonts w:ascii="ＭＳ ゴシック" w:eastAsia="ＭＳ ゴシック" w:hAnsi="ＭＳ ゴシック" w:hint="eastAsia"/>
                            <w:sz w:val="14"/>
                            <w:szCs w:val="14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  <w:highlight w:val="yellow"/>
                          </w:rPr>
                          <w:br/>
                        </w:r>
                      </w:p>
                      <w:p w14:paraId="31C0BD6A" w14:textId="77777777" w:rsidR="00000000" w:rsidRDefault="00705B0F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【前年度からの引継ぎ事項】</w:t>
                        </w:r>
                      </w:p>
                      <w:p w14:paraId="4A2F5217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無。</w:t>
                        </w:r>
                      </w:p>
                      <w:p w14:paraId="146D1A3E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</w:p>
                      <w:p w14:paraId="389486DA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【依頼事項】</w:t>
                        </w:r>
                      </w:p>
                      <w:p w14:paraId="35063A3A" w14:textId="77777777" w:rsidR="00000000" w:rsidRDefault="00705B0F">
                        <w:pP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京都会議に多くのメンバーにご参加をお願い致します。</w:t>
                        </w:r>
                      </w:p>
                      <w:p w14:paraId="4AF4A587" w14:textId="77777777" w:rsidR="00000000" w:rsidRDefault="00705B0F">
                        <w:pPr>
                          <w:rPr>
                            <w:rFonts w:ascii="ＭＳ ゴシック" w:eastAsia="ＭＳ ゴシック" w:hAnsi="ＭＳ ゴシック" w:hint="eastAsia"/>
                          </w:rPr>
                        </w:pPr>
                      </w:p>
                    </w:tc>
                  </w:tr>
                </w:tbl>
                <w:p w14:paraId="7034563D" w14:textId="77777777" w:rsidR="00000000" w:rsidRDefault="00705B0F">
                  <w:pPr>
                    <w:rPr>
                      <w:rFonts w:hint="eastAsia"/>
                      <w:color w:val="0000FF"/>
                      <w:sz w:val="20"/>
                      <w:szCs w:val="20"/>
                    </w:rPr>
                  </w:pPr>
                </w:p>
                <w:p w14:paraId="22DD5B79" w14:textId="77777777" w:rsidR="00000000" w:rsidRDefault="00705B0F">
                  <w:pPr>
                    <w:rPr>
                      <w:rFonts w:hint="eastAsia"/>
                    </w:rPr>
                  </w:pPr>
                </w:p>
                <w:p w14:paraId="210AE76F" w14:textId="77777777" w:rsidR="00000000" w:rsidRDefault="00705B0F">
                  <w:pPr>
                    <w:rPr>
                      <w:rFonts w:hint="eastAsia"/>
                    </w:rPr>
                  </w:pPr>
                </w:p>
              </w:tc>
            </w:tr>
          </w:tbl>
          <w:p w14:paraId="26D966A8" w14:textId="77777777" w:rsidR="00000000" w:rsidRDefault="00705B0F">
            <w:pPr>
              <w:rPr>
                <w:rFonts w:hint="eastAsia"/>
                <w:color w:val="FFFFFF"/>
              </w:rPr>
            </w:pPr>
          </w:p>
        </w:tc>
      </w:tr>
    </w:tbl>
    <w:p w14:paraId="32A31D14" w14:textId="77777777" w:rsidR="00000000" w:rsidRDefault="00705B0F">
      <w:pPr>
        <w:rPr>
          <w:rFonts w:hint="eastAsia"/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695"/>
        <w:gridCol w:w="2133"/>
        <w:gridCol w:w="2409"/>
        <w:gridCol w:w="3969"/>
      </w:tblGrid>
      <w:tr w:rsidR="00000000" w14:paraId="24448485" w14:textId="77777777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F681A" w14:textId="77777777" w:rsidR="00000000" w:rsidRDefault="00705B0F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696D23" w14:textId="77777777" w:rsidR="00000000" w:rsidRDefault="00705B0F">
            <w:pPr>
              <w:rPr>
                <w:rFonts w:hint="eastAsia"/>
              </w:rPr>
            </w:pPr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8C9A54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094E5A" w14:textId="77777777" w:rsidR="00000000" w:rsidRDefault="00705B0F">
            <w:pPr>
              <w:rPr>
                <w:rFonts w:hint="eastAsia"/>
              </w:rPr>
            </w:pPr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0F9143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</w:tr>
    </w:tbl>
    <w:p w14:paraId="739C993C" w14:textId="77777777" w:rsidR="00000000" w:rsidRDefault="00705B0F">
      <w:pPr>
        <w:rPr>
          <w:rFonts w:hint="eastAsia"/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</w:tblGrid>
      <w:tr w:rsidR="00000000" w14:paraId="40790F3B" w14:textId="77777777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F9878" w14:textId="77777777" w:rsidR="00000000" w:rsidRDefault="00705B0F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14:paraId="7F4A29E4" w14:textId="77777777" w:rsidR="00000000" w:rsidRDefault="00705B0F">
      <w:pPr>
        <w:rPr>
          <w:rFonts w:hint="eastAsia"/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30"/>
        <w:gridCol w:w="838"/>
        <w:gridCol w:w="3088"/>
        <w:gridCol w:w="1626"/>
        <w:gridCol w:w="4916"/>
      </w:tblGrid>
      <w:tr w:rsidR="00000000" w14:paraId="6407000B" w14:textId="77777777">
        <w:trPr>
          <w:trHeight w:val="315"/>
          <w:tblCellSpacing w:w="15" w:type="dxa"/>
        </w:trPr>
        <w:tc>
          <w:tcPr>
            <w:tcW w:w="851" w:type="dxa"/>
            <w:gridSpan w:val="2"/>
            <w:vAlign w:val="center"/>
            <w:hideMark/>
          </w:tcPr>
          <w:p w14:paraId="5B35F967" w14:textId="77777777" w:rsidR="00000000" w:rsidRDefault="00705B0F">
            <w:pPr>
              <w:spacing w:line="210" w:lineRule="atLeast"/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4"/>
            <w:vAlign w:val="center"/>
            <w:hideMark/>
          </w:tcPr>
          <w:p w14:paraId="40ADBBB6" w14:textId="77777777" w:rsidR="00000000" w:rsidRDefault="00705B0F">
            <w:pPr>
              <w:spacing w:line="21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000000" w14:paraId="076ACFD8" w14:textId="77777777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99869" w14:textId="77777777" w:rsidR="00000000" w:rsidRDefault="00705B0F">
            <w:pPr>
              <w:spacing w:line="15" w:lineRule="atLeast"/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78DBFF" w14:textId="77777777" w:rsidR="00000000" w:rsidRDefault="00705B0F">
            <w:pPr>
              <w:spacing w:line="15" w:lineRule="atLeast"/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9C9630" w14:textId="77777777" w:rsidR="00000000" w:rsidRDefault="00705B0F">
            <w:pPr>
              <w:spacing w:line="15" w:lineRule="atLeast"/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A6D07" w14:textId="77777777" w:rsidR="00000000" w:rsidRDefault="00705B0F">
            <w:pPr>
              <w:spacing w:line="15" w:lineRule="atLeast"/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58B39" w14:textId="77777777" w:rsidR="00000000" w:rsidRDefault="00705B0F">
            <w:pPr>
              <w:spacing w:line="15" w:lineRule="atLeast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000000" w14:paraId="138F984C" w14:textId="77777777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4458C" w14:textId="77777777" w:rsidR="00000000" w:rsidRDefault="00705B0F">
            <w:pPr>
              <w:spacing w:line="30" w:lineRule="atLeast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DCC88D" w14:textId="77777777" w:rsidR="00000000" w:rsidRPr="00E612C5" w:rsidRDefault="00705B0F">
            <w:pPr>
              <w:spacing w:line="30" w:lineRule="atLeast"/>
              <w:rPr>
                <w:rFonts w:hint="eastAsia"/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6A802" w14:textId="77777777" w:rsidR="00000000" w:rsidRPr="00E612C5" w:rsidRDefault="00705B0F">
            <w:pPr>
              <w:spacing w:line="30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6825F3" w14:textId="77777777" w:rsidR="00000000" w:rsidRPr="00E612C5" w:rsidRDefault="00705B0F">
            <w:pPr>
              <w:spacing w:line="30" w:lineRule="atLeast"/>
              <w:rPr>
                <w:rFonts w:hint="eastAsia"/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２０２１年１１月８日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4B139" w14:textId="77777777" w:rsidR="00000000" w:rsidRPr="00E612C5" w:rsidRDefault="00705B0F">
            <w:pPr>
              <w:spacing w:line="30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000000" w14:paraId="1C882ADE" w14:textId="77777777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2651E" w14:textId="77777777" w:rsidR="00000000" w:rsidRDefault="00705B0F">
            <w:pPr>
              <w:spacing w:line="30" w:lineRule="atLeast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7DEAA4" w14:textId="77777777" w:rsidR="00000000" w:rsidRPr="00E612C5" w:rsidRDefault="00705B0F">
            <w:pPr>
              <w:spacing w:line="30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9F7F02" w14:textId="77777777" w:rsidR="00000000" w:rsidRPr="00E612C5" w:rsidRDefault="00705B0F">
            <w:pPr>
              <w:spacing w:line="30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812A5" w14:textId="77777777" w:rsidR="00000000" w:rsidRPr="00E612C5" w:rsidRDefault="00705B0F">
            <w:pPr>
              <w:spacing w:line="30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２０２１年１１月１６日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501024" w14:textId="77777777" w:rsidR="00000000" w:rsidRPr="00E612C5" w:rsidRDefault="00705B0F">
            <w:pPr>
              <w:spacing w:line="30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000000" w14:paraId="5A8E66CE" w14:textId="77777777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14ECE" w14:textId="77777777" w:rsidR="00000000" w:rsidRDefault="00705B0F">
            <w:pPr>
              <w:spacing w:line="60" w:lineRule="atLeast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990B9B" w14:textId="77777777" w:rsidR="00000000" w:rsidRPr="00E612C5" w:rsidRDefault="00705B0F">
            <w:pPr>
              <w:spacing w:line="60" w:lineRule="atLeast"/>
              <w:rPr>
                <w:rFonts w:hint="eastAsia"/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EF9D2" w14:textId="77777777" w:rsidR="00000000" w:rsidRPr="00E612C5" w:rsidRDefault="00705B0F">
            <w:pPr>
              <w:spacing w:line="60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A2D631" w14:textId="77777777" w:rsidR="00000000" w:rsidRPr="00E612C5" w:rsidRDefault="00705B0F">
            <w:pPr>
              <w:spacing w:line="60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２０２１年１２月３日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FD4AA" w14:textId="77777777" w:rsidR="00000000" w:rsidRPr="00E612C5" w:rsidRDefault="00705B0F">
            <w:pPr>
              <w:spacing w:line="60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000000" w14:paraId="43A3CB5B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AE027" w14:textId="77777777" w:rsidR="00000000" w:rsidRDefault="00705B0F">
            <w:pPr>
              <w:spacing w:line="105" w:lineRule="atLeast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46008C" w14:textId="77777777" w:rsidR="00000000" w:rsidRPr="00E612C5" w:rsidRDefault="00705B0F">
            <w:pPr>
              <w:spacing w:line="105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FE688" w14:textId="77777777" w:rsidR="00000000" w:rsidRPr="00E612C5" w:rsidRDefault="00705B0F">
            <w:pPr>
              <w:spacing w:line="105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8BC9EC" w14:textId="77777777" w:rsidR="00000000" w:rsidRPr="00E612C5" w:rsidRDefault="00705B0F">
            <w:pPr>
              <w:spacing w:line="105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２０２１年１２月１３日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E2666" w14:textId="77777777" w:rsidR="00000000" w:rsidRPr="00E612C5" w:rsidRDefault="00705B0F">
            <w:pPr>
              <w:spacing w:line="105" w:lineRule="atLeast"/>
              <w:rPr>
                <w:rFonts w:hint="eastAsia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000000" w14:paraId="3DEC913A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BD33A7" w14:textId="77777777" w:rsidR="00000000" w:rsidRDefault="00705B0F">
            <w:pPr>
              <w:spacing w:line="105" w:lineRule="atLeas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738673" w14:textId="77777777" w:rsidR="00000000" w:rsidRPr="00E612C5" w:rsidRDefault="00705B0F">
            <w:pPr>
              <w:spacing w:line="105" w:lineRule="atLeast"/>
              <w:rPr>
                <w:rFonts w:hint="eastAsia"/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F9E27D" w14:textId="77777777" w:rsidR="00000000" w:rsidRPr="00E612C5" w:rsidRDefault="00705B0F">
            <w:pPr>
              <w:spacing w:line="105" w:lineRule="atLeast"/>
              <w:rPr>
                <w:rFonts w:hint="eastAsia"/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72A0C9" w14:textId="77777777" w:rsidR="00000000" w:rsidRPr="00E612C5" w:rsidRDefault="00705B0F">
            <w:pPr>
              <w:spacing w:line="105" w:lineRule="atLeast"/>
              <w:rPr>
                <w:rFonts w:hint="eastAsia"/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２０２１年１２月２８日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8F34E3" w14:textId="77777777" w:rsidR="00000000" w:rsidRPr="00E612C5" w:rsidRDefault="00705B0F">
            <w:pPr>
              <w:spacing w:line="105" w:lineRule="atLeast"/>
              <w:rPr>
                <w:rFonts w:hint="eastAsia"/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000000" w14:paraId="463FBCB1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8C30B8" w14:textId="77777777" w:rsidR="00000000" w:rsidRDefault="00705B0F">
            <w:pPr>
              <w:spacing w:line="105" w:lineRule="atLeas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5C3BC" w14:textId="77777777" w:rsidR="00000000" w:rsidRPr="00E612C5" w:rsidRDefault="00705B0F">
            <w:pPr>
              <w:spacing w:line="105" w:lineRule="atLeast"/>
              <w:rPr>
                <w:rFonts w:hint="eastAsia"/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A2C24F" w14:textId="77777777" w:rsidR="00000000" w:rsidRPr="00E612C5" w:rsidRDefault="00705B0F">
            <w:pPr>
              <w:spacing w:line="105" w:lineRule="atLeast"/>
              <w:rPr>
                <w:rFonts w:hint="eastAsia"/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547B0" w14:textId="77777777" w:rsidR="00000000" w:rsidRPr="00E612C5" w:rsidRDefault="00705B0F">
            <w:pPr>
              <w:spacing w:line="105" w:lineRule="atLeast"/>
              <w:rPr>
                <w:rFonts w:hint="eastAsia"/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２０２２年１月４日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BEF80" w14:textId="77777777" w:rsidR="00000000" w:rsidRPr="00E612C5" w:rsidRDefault="00705B0F">
            <w:pPr>
              <w:spacing w:line="105" w:lineRule="atLeast"/>
              <w:rPr>
                <w:rFonts w:hint="eastAsia"/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000000" w14:paraId="4D50D1E7" w14:textId="77777777">
        <w:trPr>
          <w:trHeight w:val="180"/>
          <w:tblCellSpacing w:w="15" w:type="dxa"/>
        </w:trPr>
        <w:tc>
          <w:tcPr>
            <w:tcW w:w="851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36BF2D" w14:textId="77777777" w:rsidR="00000000" w:rsidRDefault="00705B0F">
            <w:pPr>
              <w:rPr>
                <w:rFonts w:hint="eastAsia"/>
                <w:color w:val="0000FF"/>
                <w:sz w:val="20"/>
                <w:szCs w:val="20"/>
              </w:rPr>
            </w:pPr>
          </w:p>
        </w:tc>
      </w:tr>
    </w:tbl>
    <w:p w14:paraId="3091595F" w14:textId="77777777" w:rsidR="00000000" w:rsidRDefault="00705B0F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73"/>
      </w:tblGrid>
      <w:tr w:rsidR="00000000" w14:paraId="4C4F03D0" w14:textId="77777777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14:paraId="531E4BCE" w14:textId="77777777" w:rsidR="00000000" w:rsidRDefault="00705B0F">
            <w:pPr>
              <w:rPr>
                <w:rFonts w:hint="eastAsia"/>
              </w:rPr>
            </w:pPr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14:paraId="0E522492" w14:textId="77777777" w:rsidR="00000000" w:rsidRDefault="00705B0F">
      <w:pPr>
        <w:pStyle w:val="Web"/>
        <w:rPr>
          <w:rFonts w:hint="eastAsia"/>
        </w:rPr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"/>
        <w:gridCol w:w="10348"/>
        <w:gridCol w:w="147"/>
      </w:tblGrid>
      <w:tr w:rsidR="00000000" w14:paraId="685B67B6" w14:textId="77777777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51BEFF" w14:textId="77777777" w:rsidR="00000000" w:rsidRDefault="00705B0F">
            <w:pPr>
              <w:rPr>
                <w:rFonts w:ascii="Times New Roman" w:hAnsi="Times New Roman" w:hint="eastAsia"/>
                <w:sz w:val="20"/>
                <w:szCs w:val="20"/>
              </w:rPr>
            </w:pP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8FAD3" w14:textId="77777777" w:rsidR="00000000" w:rsidRDefault="00705B0F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000000" w14:paraId="3B13BA26" w14:textId="77777777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A6B166" w14:textId="77777777" w:rsidR="00000000" w:rsidRDefault="00705B0F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04855" w14:textId="4D033C81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委員会基本方針（案）　</w:t>
            </w:r>
            <w:hyperlink r:id="rId9" w:history="1">
              <w:r>
                <w:rPr>
                  <w:rStyle w:val="a3"/>
                  <w:rFonts w:hint="eastAsia"/>
                  <w:sz w:val="20"/>
                  <w:szCs w:val="20"/>
                </w:rPr>
                <w:t>年間事業フレーム（案）</w:t>
              </w:r>
            </w:hyperlink>
            <w:r>
              <w:rPr>
                <w:rFonts w:hint="eastAsia"/>
                <w:sz w:val="20"/>
                <w:szCs w:val="20"/>
              </w:rPr>
              <w:t xml:space="preserve">　</w:t>
            </w:r>
            <w:hyperlink r:id="rId10" w:history="1">
              <w:r>
                <w:rPr>
                  <w:rStyle w:val="a3"/>
                  <w:rFonts w:hint="eastAsia"/>
                  <w:sz w:val="20"/>
                  <w:szCs w:val="20"/>
                </w:rPr>
                <w:t>公益目的事業９項目</w:t>
              </w:r>
            </w:hyperlink>
            <w:r>
              <w:rPr>
                <w:rFonts w:hint="eastAsia"/>
                <w:sz w:val="20"/>
                <w:szCs w:val="20"/>
              </w:rPr>
              <w:t xml:space="preserve">　</w:t>
            </w:r>
          </w:p>
        </w:tc>
      </w:tr>
      <w:tr w:rsidR="00000000" w14:paraId="730898D3" w14:textId="77777777">
        <w:trPr>
          <w:gridAfter w:val="1"/>
          <w:wAfter w:w="147" w:type="dxa"/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D91267" w14:textId="77777777" w:rsidR="00000000" w:rsidRDefault="00705B0F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3E803" w14:textId="77777777" w:rsidR="00000000" w:rsidRDefault="00705B0F">
            <w:pPr>
              <w:rPr>
                <w:rFonts w:ascii="Times New Roman" w:eastAsia="Times New Roman" w:hAnsi="Times New Roman" w:hint="eastAsia"/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sz w:val="20"/>
                <w:szCs w:val="20"/>
                <w:shd w:val="clear" w:color="auto" w:fill="FFFFFF"/>
              </w:rPr>
              <w:t>２０２１年度　京都会議出席者リスト</w:t>
            </w:r>
          </w:p>
        </w:tc>
      </w:tr>
      <w:tr w:rsidR="00000000" w14:paraId="5D621E88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BB969" w14:textId="77777777" w:rsidR="00000000" w:rsidRDefault="00705B0F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4B435" w14:textId="3B7F0421" w:rsidR="00000000" w:rsidRDefault="00705B0F">
            <w:pPr>
              <w:rPr>
                <w:rFonts w:hint="eastAsia"/>
              </w:rPr>
            </w:pPr>
            <w:hyperlink r:id="rId11" w:history="1">
              <w:r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</w:rPr>
                <w:t>京都会議周辺地図</w:t>
              </w:r>
            </w:hyperlink>
          </w:p>
        </w:tc>
      </w:tr>
      <w:tr w:rsidR="00000000" w14:paraId="75C9AA41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A39F9" w14:textId="77777777" w:rsidR="00000000" w:rsidRDefault="00705B0F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CED4E2" w14:textId="77777777" w:rsidR="00000000" w:rsidRDefault="00705B0F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地下鉄・飛行機ご利用の略図</w:t>
            </w:r>
          </w:p>
        </w:tc>
      </w:tr>
      <w:tr w:rsidR="00000000" w14:paraId="6740FF32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57CBE" w14:textId="77777777" w:rsidR="00000000" w:rsidRDefault="00705B0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DF6C0E" w14:textId="4CE645FF" w:rsidR="00000000" w:rsidRDefault="00705B0F">
            <w:pPr>
              <w:rPr>
                <w:rFonts w:ascii="Times New Roman" w:hAnsi="Times New Roman" w:hint="eastAsia"/>
                <w:sz w:val="20"/>
                <w:szCs w:val="20"/>
              </w:rPr>
            </w:pPr>
            <w:hyperlink r:id="rId12" w:history="1">
              <w:r>
                <w:rPr>
                  <w:rStyle w:val="a3"/>
                  <w:rFonts w:ascii="ＭＳ ゴシック" w:eastAsia="ＭＳ ゴシック" w:hAnsi="ＭＳ ゴシック" w:cs="ＭＳ Ｐゴシック" w:hint="eastAsia"/>
                  <w:sz w:val="20"/>
                  <w:szCs w:val="20"/>
                </w:rPr>
                <w:t>会場平面図</w:t>
              </w:r>
            </w:hyperlink>
          </w:p>
        </w:tc>
      </w:tr>
    </w:tbl>
    <w:p w14:paraId="438AFE26" w14:textId="77777777" w:rsidR="00000000" w:rsidRDefault="00705B0F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1020"/>
        <w:gridCol w:w="9445"/>
      </w:tblGrid>
      <w:tr w:rsidR="00000000" w14:paraId="3ECBF703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4E19A" w14:textId="77777777" w:rsidR="00000000" w:rsidRDefault="00705B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8FBD11" w14:textId="77777777" w:rsidR="00000000" w:rsidRDefault="00705B0F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551323" w14:textId="77777777" w:rsidR="00000000" w:rsidRDefault="00705B0F">
            <w:pPr>
              <w:pStyle w:val="Web"/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000000" w14:paraId="0DD22B91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D00B01" w14:textId="77777777" w:rsidR="00000000" w:rsidRDefault="00705B0F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42E1D5" w14:textId="77777777" w:rsidR="00000000" w:rsidRDefault="00705B0F">
            <w:pPr>
              <w:jc w:val="center"/>
              <w:rPr>
                <w:rFonts w:hint="eastAsia"/>
              </w:rPr>
            </w:pPr>
            <w:r w:rsidRPr="000607D2">
              <w:rPr>
                <w:rFonts w:hint="eastAsia"/>
                <w:sz w:val="20"/>
                <w:szCs w:val="20"/>
              </w:rPr>
              <w:t>配布・回覧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DE7242" w14:textId="77777777" w:rsidR="00000000" w:rsidRDefault="00705B0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なし</w:t>
            </w:r>
          </w:p>
        </w:tc>
      </w:tr>
    </w:tbl>
    <w:p w14:paraId="52DE0821" w14:textId="77777777" w:rsidR="00705B0F" w:rsidRDefault="00705B0F">
      <w:pPr>
        <w:rPr>
          <w:rFonts w:hint="eastAsia"/>
        </w:rPr>
      </w:pPr>
    </w:p>
    <w:sectPr w:rsidR="00705B0F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ADB6F" w14:textId="77777777" w:rsidR="00705B0F" w:rsidRDefault="00705B0F">
      <w:pPr>
        <w:rPr>
          <w:rFonts w:hint="eastAsia"/>
        </w:rPr>
      </w:pPr>
      <w:r>
        <w:separator/>
      </w:r>
    </w:p>
  </w:endnote>
  <w:endnote w:type="continuationSeparator" w:id="0">
    <w:p w14:paraId="636BA5C2" w14:textId="77777777" w:rsidR="00705B0F" w:rsidRDefault="00705B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31F1D" w14:textId="77777777" w:rsidR="00705B0F" w:rsidRDefault="00705B0F">
      <w:r>
        <w:separator/>
      </w:r>
    </w:p>
  </w:footnote>
  <w:footnote w:type="continuationSeparator" w:id="0">
    <w:p w14:paraId="2DD20F9E" w14:textId="77777777" w:rsidR="00705B0F" w:rsidRDefault="00705B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dirty"/>
  <w:attachedTemplate r:id="rId1"/>
  <w:doNotTrackMoves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D2"/>
    <w:rsid w:val="000607D2"/>
    <w:rsid w:val="000F5D19"/>
    <w:rsid w:val="001F04E3"/>
    <w:rsid w:val="002A53CE"/>
    <w:rsid w:val="003C0BEA"/>
    <w:rsid w:val="00553E9C"/>
    <w:rsid w:val="005C11D2"/>
    <w:rsid w:val="00705B0F"/>
    <w:rsid w:val="008165F0"/>
    <w:rsid w:val="00A930AE"/>
    <w:rsid w:val="00AD2EE6"/>
    <w:rsid w:val="00AF2E11"/>
    <w:rsid w:val="00E6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4DB26BA"/>
  <w15:chartTrackingRefBased/>
  <w15:docId w15:val="{942D9960-4603-48D4-A0F0-94D9CC72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semiHidden/>
    <w:unhideWhenUsed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locked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locked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0607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takeda\Dropbox\JC\2022&#24180;&#12414;&#12385;&#12389;&#12367;&#12426;&#22996;&#21729;&#20250;%20(1)\0993-01-111H1\siryoh\sankoh\floor_guide_map-1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takeda\Dropbox\JC\2022&#24180;&#12414;&#12385;&#12389;&#12367;&#12426;&#22996;&#21729;&#20250;%20(1)\0993-01-111H1\siryoh\sankoh\tikatetsu.hikouki.pdf" TargetMode="External"/><Relationship Id="rId12" Type="http://schemas.openxmlformats.org/officeDocument/2006/relationships/hyperlink" Target="file:///C:\Users\takeda\Dropbox\JC\2022&#24180;&#12414;&#12385;&#12389;&#12367;&#12426;&#22996;&#21729;&#20250;%20(1)\0993-01-111H1\siryoh\sankoh\floor_guide_map-1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file:///C:\Users\takeda\Dropbox\JC\2022&#24180;&#12414;&#12385;&#12389;&#12367;&#12426;&#22996;&#21729;&#20250;%20(1)\0993-01-111H1\siryoh\sankoh\map2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file:///C:\Users\takeda\Dropbox\JC\2022&#24180;&#12414;&#12385;&#12389;&#12367;&#12426;&#22996;&#21729;&#20250;%20(1)\0993-01-111H1\kihon\koueki9koumoku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takeda\Dropbox\JC\2022&#24180;&#12414;&#12385;&#12389;&#12367;&#12426;&#22996;&#21729;&#20250;%20(1)\0993-01-111H1\kihon\nennkannzigyou.pdf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9A770-30C1-4EBF-BDCA-85DD5D600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武田 星弥</cp:lastModifiedBy>
  <cp:revision>2</cp:revision>
  <dcterms:created xsi:type="dcterms:W3CDTF">2021-11-05T09:09:00Z</dcterms:created>
  <dcterms:modified xsi:type="dcterms:W3CDTF">2021-11-05T09:09:00Z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